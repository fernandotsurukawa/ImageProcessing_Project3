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394DAF" w14:textId="3F8DAA2C" w:rsidR="00076856" w:rsidRPr="00874AA1" w:rsidRDefault="00416E81" w:rsidP="00874AA1">
      <w:pPr>
        <w:pStyle w:val="Title"/>
      </w:pPr>
      <w:r>
        <w:t>Image Processing Project 2</w:t>
      </w:r>
    </w:p>
    <w:p w14:paraId="2E65F39D" w14:textId="2255DEE3" w:rsidR="00076856" w:rsidRDefault="0095300A" w:rsidP="00874AA1">
      <w:pPr>
        <w:pStyle w:val="Title"/>
      </w:pPr>
      <w:r>
        <w:t>Fernando Koiti Tsurukawa</w:t>
      </w:r>
    </w:p>
    <w:p w14:paraId="2AE84F90" w14:textId="1BAAA4F1" w:rsidR="00DD2C3B" w:rsidRDefault="00416E81" w:rsidP="00DD2C3B">
      <w:pPr>
        <w:pStyle w:val="Heading1"/>
      </w:pPr>
      <w:r>
        <w:t>Geometric transformations</w:t>
      </w:r>
    </w:p>
    <w:p w14:paraId="75AAB0F4" w14:textId="1DFE2A0C" w:rsidR="00C12BDB" w:rsidRDefault="00416E81" w:rsidP="00C12BDB">
      <w:r>
        <w:rPr>
          <w:noProof/>
        </w:rPr>
        <w:drawing>
          <wp:inline distT="0" distB="0" distL="0" distR="0" wp14:anchorId="3A9FCA74" wp14:editId="73BF67D7">
            <wp:extent cx="5943600" cy="2812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EA87" w14:textId="6A7FAF30" w:rsidR="000D1BA3" w:rsidRDefault="00416E81" w:rsidP="000D1BA3">
      <w:pPr>
        <w:pStyle w:val="Heading3"/>
      </w:pPr>
      <w:r>
        <w:t>Objective</w:t>
      </w:r>
    </w:p>
    <w:p w14:paraId="673944CE" w14:textId="4DD8EBDB" w:rsidR="001E294E" w:rsidRDefault="00416E81" w:rsidP="001E294E">
      <w:r>
        <w:t>Undo the rotation of a playing card presented to a camera using geometric transformations and other image processing methods available.</w:t>
      </w:r>
    </w:p>
    <w:p w14:paraId="239326B5" w14:textId="40B022A1" w:rsidR="00C12BDB" w:rsidRDefault="005B4FAB" w:rsidP="00C12BDB">
      <w:pPr>
        <w:pStyle w:val="Heading3"/>
      </w:pPr>
      <w:r>
        <w:t>Step-by-step</w:t>
      </w:r>
    </w:p>
    <w:p w14:paraId="3EA7CB20" w14:textId="691C56D5" w:rsidR="000053B5" w:rsidRDefault="00416E81" w:rsidP="00416E81">
      <w:pPr>
        <w:pStyle w:val="ListParagraph"/>
        <w:numPr>
          <w:ilvl w:val="0"/>
          <w:numId w:val="15"/>
        </w:numPr>
        <w:jc w:val="both"/>
      </w:pPr>
      <w:r>
        <w:t>Blur the image using a moving average of size 10x10.</w:t>
      </w:r>
    </w:p>
    <w:p w14:paraId="3303A3A2" w14:textId="75CD8961" w:rsidR="00416E81" w:rsidRDefault="00416E81" w:rsidP="00416E81">
      <w:pPr>
        <w:pStyle w:val="ListParagraph"/>
        <w:numPr>
          <w:ilvl w:val="0"/>
          <w:numId w:val="15"/>
        </w:numPr>
        <w:jc w:val="both"/>
      </w:pPr>
      <w:r>
        <w:t xml:space="preserve">Using the blurred image, compute the threshold using MATLAB’s </w:t>
      </w:r>
      <w:r w:rsidRPr="009C7E8E">
        <w:rPr>
          <w:i/>
        </w:rPr>
        <w:t>graythresh()</w:t>
      </w:r>
      <w:r>
        <w:t xml:space="preserve"> method.</w:t>
      </w:r>
    </w:p>
    <w:p w14:paraId="0CDFBABC" w14:textId="35218289" w:rsidR="00416E81" w:rsidRDefault="00416E81" w:rsidP="00416E81">
      <w:pPr>
        <w:pStyle w:val="ListParagraph"/>
        <w:numPr>
          <w:ilvl w:val="0"/>
          <w:numId w:val="15"/>
        </w:numPr>
        <w:jc w:val="both"/>
      </w:pPr>
      <w:r>
        <w:t>Sweep the blurred image downwards,</w:t>
      </w:r>
      <w:r w:rsidRPr="00416E81">
        <w:t xml:space="preserve"> </w:t>
      </w:r>
      <w:r>
        <w:t>upwards, left-to-right and right-to-left to find the card corners and store their coordinates.</w:t>
      </w:r>
    </w:p>
    <w:p w14:paraId="705E3A41" w14:textId="444F66A4" w:rsidR="00416E81" w:rsidRDefault="00416E81" w:rsidP="00416E81">
      <w:pPr>
        <w:pStyle w:val="ListParagraph"/>
        <w:numPr>
          <w:ilvl w:val="0"/>
          <w:numId w:val="15"/>
        </w:numPr>
        <w:jc w:val="both"/>
      </w:pPr>
      <w:r>
        <w:t>Cal</w:t>
      </w:r>
      <w:r w:rsidR="009C7E8E">
        <w:t xml:space="preserve">culate the angle of rotation </w:t>
      </w:r>
      <w:r>
        <w:t xml:space="preserve">using the top-left and top-right corners of the playing card. </w:t>
      </w:r>
    </w:p>
    <w:p w14:paraId="155EF182" w14:textId="53C0D5DA" w:rsidR="002964F8" w:rsidRDefault="002964F8" w:rsidP="00416E81">
      <w:pPr>
        <w:pStyle w:val="ListParagraph"/>
        <w:numPr>
          <w:ilvl w:val="0"/>
          <w:numId w:val="15"/>
        </w:numPr>
        <w:jc w:val="both"/>
      </w:pPr>
      <w:r>
        <w:t xml:space="preserve">Using </w:t>
      </w:r>
      <w:r w:rsidRPr="009C7E8E">
        <w:rPr>
          <w:i/>
        </w:rPr>
        <w:t>imwarp()</w:t>
      </w:r>
      <w:r>
        <w:t>, undo the rotation on the original non-blurred image.</w:t>
      </w:r>
    </w:p>
    <w:p w14:paraId="27D8EA88" w14:textId="7CF835D7" w:rsidR="002964F8" w:rsidRDefault="002964F8" w:rsidP="00416E81">
      <w:pPr>
        <w:pStyle w:val="ListParagraph"/>
        <w:numPr>
          <w:ilvl w:val="0"/>
          <w:numId w:val="15"/>
        </w:numPr>
        <w:jc w:val="both"/>
      </w:pPr>
      <w:r>
        <w:t xml:space="preserve">Crop the image by using </w:t>
      </w:r>
      <w:r w:rsidRPr="009C7E8E">
        <w:rPr>
          <w:i/>
        </w:rPr>
        <w:t>imcrop()</w:t>
      </w:r>
      <w:r>
        <w:t xml:space="preserve"> such that all pixels above the threshold are maintained.</w:t>
      </w:r>
    </w:p>
    <w:p w14:paraId="59366B5F" w14:textId="519834D3" w:rsidR="002964F8" w:rsidRDefault="002964F8" w:rsidP="002964F8">
      <w:pPr>
        <w:ind w:left="360"/>
        <w:jc w:val="both"/>
      </w:pPr>
    </w:p>
    <w:p w14:paraId="572F6E8C" w14:textId="51B0E047" w:rsidR="002964F8" w:rsidRDefault="002964F8" w:rsidP="002964F8">
      <w:pPr>
        <w:ind w:left="360"/>
        <w:jc w:val="both"/>
      </w:pPr>
    </w:p>
    <w:p w14:paraId="0998E175" w14:textId="490DFAED" w:rsidR="002964F8" w:rsidRDefault="002964F8" w:rsidP="002964F8">
      <w:pPr>
        <w:ind w:left="360"/>
        <w:jc w:val="both"/>
      </w:pPr>
    </w:p>
    <w:p w14:paraId="3860437E" w14:textId="4DD4F5D9" w:rsidR="002964F8" w:rsidRDefault="002964F8" w:rsidP="002964F8">
      <w:pPr>
        <w:ind w:left="360"/>
        <w:jc w:val="both"/>
      </w:pPr>
    </w:p>
    <w:p w14:paraId="7DE862D1" w14:textId="77777777" w:rsidR="009C7E8E" w:rsidRDefault="009C7E8E" w:rsidP="002964F8">
      <w:pPr>
        <w:ind w:left="360"/>
        <w:jc w:val="both"/>
      </w:pPr>
    </w:p>
    <w:p w14:paraId="7E9855C5" w14:textId="77777777" w:rsidR="002964F8" w:rsidRDefault="002964F8" w:rsidP="002964F8">
      <w:pPr>
        <w:ind w:left="360"/>
        <w:jc w:val="both"/>
      </w:pPr>
    </w:p>
    <w:p w14:paraId="4AADC958" w14:textId="7EC2FFF3" w:rsidR="002964F8" w:rsidRDefault="002964F8" w:rsidP="009C7E8E">
      <w:pPr>
        <w:pStyle w:val="Heading3"/>
      </w:pPr>
      <w:r>
        <w:lastRenderedPageBreak/>
        <w:t>Results</w:t>
      </w:r>
    </w:p>
    <w:p w14:paraId="19E20A1C" w14:textId="73C62902" w:rsidR="009C7E8E" w:rsidRDefault="00685776" w:rsidP="009C7E8E">
      <w:r>
        <w:t>First test image:</w:t>
      </w:r>
    </w:p>
    <w:p w14:paraId="5DD174D5" w14:textId="7915A283" w:rsidR="00F55AA9" w:rsidRDefault="009C7E8E" w:rsidP="009C7E8E">
      <w:pPr>
        <w:rPr>
          <w:rFonts w:eastAsiaTheme="majorEastAsia" w:cstheme="majorBidi"/>
        </w:rPr>
      </w:pPr>
      <w:r w:rsidRPr="009C7E8E">
        <w:rPr>
          <w:rFonts w:eastAsiaTheme="majorEastAsia" w:cstheme="majorBidi"/>
          <w:noProof/>
        </w:rPr>
        <w:drawing>
          <wp:inline distT="0" distB="0" distL="0" distR="0" wp14:anchorId="095FFE47" wp14:editId="3182682A">
            <wp:extent cx="3733800" cy="2803109"/>
            <wp:effectExtent l="0" t="0" r="0" b="0"/>
            <wp:docPr id="2" name="Picture 2" descr="C:\Users\fetsuruk\OneDrive - Texas Tech University\TTU\MATLAB\ImageProcessing\Project2\Results\Test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tsuruk\OneDrive - Texas Tech University\TTU\MATLAB\ImageProcessing\Project2\Results\Testimag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85" cy="281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AA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E3D082D" wp14:editId="066FB444">
            <wp:extent cx="2037570" cy="2809875"/>
            <wp:effectExtent l="0" t="0" r="1270" b="0"/>
            <wp:docPr id="4" name="Picture 4" descr="C:\Users\fetsuruk\OneDrive - Texas Tech University\TTU\MATLAB\ImageProcessing\Project2\Results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tsuruk\OneDrive - Texas Tech University\TTU\MATLAB\ImageProcessing\Project2\Results\Outpu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666" cy="281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DC51" w14:textId="0C351BD3" w:rsidR="009C7E8E" w:rsidRDefault="00685776" w:rsidP="009C7E8E">
      <w:pPr>
        <w:rPr>
          <w:rFonts w:eastAsiaTheme="majorEastAsia" w:cstheme="majorBidi"/>
        </w:rPr>
      </w:pPr>
      <w:r>
        <w:rPr>
          <w:rFonts w:eastAsiaTheme="majorEastAsia" w:cstheme="majorBidi"/>
        </w:rPr>
        <w:t>Second test image:</w:t>
      </w:r>
    </w:p>
    <w:p w14:paraId="6CB17001" w14:textId="3F9B4A39" w:rsidR="009C7E8E" w:rsidRDefault="009C7E8E" w:rsidP="009C7E8E">
      <w:pPr>
        <w:rPr>
          <w:rFonts w:eastAsiaTheme="majorEastAsia" w:cstheme="majorBidi"/>
        </w:rPr>
      </w:pPr>
      <w:r w:rsidRPr="009C7E8E">
        <w:rPr>
          <w:rFonts w:eastAsiaTheme="majorEastAsia" w:cstheme="majorBidi"/>
          <w:noProof/>
        </w:rPr>
        <w:drawing>
          <wp:inline distT="0" distB="0" distL="0" distR="0" wp14:anchorId="76E3CD4E" wp14:editId="5E375BBD">
            <wp:extent cx="3724275" cy="2793206"/>
            <wp:effectExtent l="0" t="0" r="0" b="7620"/>
            <wp:docPr id="3" name="Picture 3" descr="C:\Users\fetsuruk\OneDrive - Texas Tech University\TTU\MATLAB\ImageProcessing\Project2\Results\Test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tsuruk\OneDrive - Texas Tech University\TTU\MATLAB\ImageProcessing\Project2\Results\Testimage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39" cy="279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E8E">
        <w:rPr>
          <w:rFonts w:eastAsiaTheme="majorEastAsia" w:cstheme="majorBidi"/>
          <w:noProof/>
        </w:rPr>
        <w:drawing>
          <wp:inline distT="0" distB="0" distL="0" distR="0" wp14:anchorId="5FC41401" wp14:editId="60D18700">
            <wp:extent cx="2009775" cy="2820896"/>
            <wp:effectExtent l="0" t="0" r="0" b="0"/>
            <wp:docPr id="5" name="Picture 5" descr="C:\Users\fetsuruk\OneDrive - Texas Tech University\TTU\MATLAB\ImageProcessing\Project2\Results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tsuruk\OneDrive - Texas Tech University\TTU\MATLAB\ImageProcessing\Project2\Results\Outpu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67" cy="28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451F" w14:textId="0AF0FEBB" w:rsidR="009C7E8E" w:rsidRDefault="009C7E8E" w:rsidP="009C7E8E">
      <w:pPr>
        <w:rPr>
          <w:rFonts w:eastAsiaTheme="majorEastAsia" w:cstheme="majorBidi"/>
        </w:rPr>
      </w:pPr>
    </w:p>
    <w:p w14:paraId="5A68F152" w14:textId="06FEC922" w:rsidR="009C7E8E" w:rsidRDefault="009C7E8E" w:rsidP="009C7E8E">
      <w:pPr>
        <w:rPr>
          <w:rFonts w:eastAsiaTheme="majorEastAsia" w:cstheme="majorBidi"/>
        </w:rPr>
      </w:pPr>
    </w:p>
    <w:p w14:paraId="7776D7DE" w14:textId="25445A88" w:rsidR="009C7E8E" w:rsidRDefault="009C7E8E" w:rsidP="009C7E8E">
      <w:pPr>
        <w:rPr>
          <w:rFonts w:eastAsiaTheme="majorEastAsia" w:cstheme="majorBidi"/>
        </w:rPr>
      </w:pPr>
    </w:p>
    <w:p w14:paraId="4A51E90D" w14:textId="436662CD" w:rsidR="009C7E8E" w:rsidRDefault="009C7E8E" w:rsidP="009C7E8E">
      <w:pPr>
        <w:rPr>
          <w:rFonts w:eastAsiaTheme="majorEastAsia" w:cstheme="majorBidi"/>
        </w:rPr>
      </w:pPr>
    </w:p>
    <w:p w14:paraId="49E92C76" w14:textId="115B8A7B" w:rsidR="009C7E8E" w:rsidRDefault="009C7E8E" w:rsidP="009C7E8E">
      <w:pPr>
        <w:rPr>
          <w:rFonts w:eastAsiaTheme="majorEastAsia" w:cstheme="majorBidi"/>
        </w:rPr>
      </w:pPr>
    </w:p>
    <w:p w14:paraId="07C75AE7" w14:textId="05F700A0" w:rsidR="009C7E8E" w:rsidRDefault="009C7E8E" w:rsidP="009C7E8E">
      <w:pPr>
        <w:rPr>
          <w:rFonts w:eastAsiaTheme="majorEastAsia" w:cstheme="majorBidi"/>
        </w:rPr>
      </w:pPr>
    </w:p>
    <w:p w14:paraId="2FD85740" w14:textId="4B297B51" w:rsidR="009C7E8E" w:rsidRDefault="00685776" w:rsidP="009C7E8E">
      <w:pPr>
        <w:rPr>
          <w:rFonts w:eastAsiaTheme="majorEastAsia" w:cstheme="majorBidi"/>
        </w:rPr>
      </w:pPr>
      <w:r>
        <w:rPr>
          <w:rFonts w:eastAsiaTheme="majorEastAsia" w:cstheme="majorBidi"/>
        </w:rPr>
        <w:lastRenderedPageBreak/>
        <w:t>Third test image:</w:t>
      </w:r>
    </w:p>
    <w:p w14:paraId="575CA972" w14:textId="76B7127C" w:rsidR="009C7E8E" w:rsidRDefault="009C7E8E" w:rsidP="009C7E8E">
      <w:pPr>
        <w:rPr>
          <w:rFonts w:eastAsiaTheme="majorEastAsia" w:cstheme="majorBidi"/>
        </w:rPr>
      </w:pPr>
      <w:r w:rsidRPr="009C7E8E">
        <w:rPr>
          <w:rFonts w:eastAsiaTheme="majorEastAsia" w:cstheme="majorBidi"/>
          <w:noProof/>
        </w:rPr>
        <w:drawing>
          <wp:inline distT="0" distB="0" distL="0" distR="0" wp14:anchorId="4F1784DD" wp14:editId="6FB18983">
            <wp:extent cx="3730752" cy="2788920"/>
            <wp:effectExtent l="0" t="0" r="3175" b="0"/>
            <wp:docPr id="7" name="Picture 7" descr="C:\Users\fetsuruk\OneDrive - Texas Tech University\TTU\MATLAB\ImageProcessing\Project2\Results\Test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tsuruk\OneDrive - Texas Tech University\TTU\MATLAB\ImageProcessing\Project2\Results\Testimage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52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E8E">
        <w:rPr>
          <w:rFonts w:eastAsiaTheme="majorEastAsia" w:cstheme="majorBidi"/>
          <w:noProof/>
        </w:rPr>
        <w:drawing>
          <wp:inline distT="0" distB="0" distL="0" distR="0" wp14:anchorId="2FDC838D" wp14:editId="0367DDE2">
            <wp:extent cx="2019300" cy="2801836"/>
            <wp:effectExtent l="0" t="0" r="0" b="0"/>
            <wp:docPr id="8" name="Picture 8" descr="C:\Users\fetsuruk\OneDrive - Texas Tech University\TTU\MATLAB\ImageProcessing\Project2\Results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tsuruk\OneDrive - Texas Tech University\TTU\MATLAB\ImageProcessing\Project2\Results\Output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63" cy="28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1595" w14:textId="77777777" w:rsidR="00685776" w:rsidRPr="009C7E8E" w:rsidRDefault="00685776" w:rsidP="009C7E8E">
      <w:pPr>
        <w:rPr>
          <w:rFonts w:eastAsiaTheme="majorEastAsia" w:cstheme="majorBidi"/>
        </w:rPr>
      </w:pPr>
      <w:bookmarkStart w:id="0" w:name="_GoBack"/>
      <w:bookmarkEnd w:id="0"/>
    </w:p>
    <w:sectPr w:rsidR="00685776" w:rsidRPr="009C7E8E" w:rsidSect="00874AA1">
      <w:pgSz w:w="12240" w:h="15840"/>
      <w:pgMar w:top="1152" w:right="1440" w:bottom="1152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A86AA9" w14:textId="77777777" w:rsidR="00574948" w:rsidRDefault="00574948" w:rsidP="00524988">
      <w:pPr>
        <w:spacing w:after="0" w:line="240" w:lineRule="auto"/>
      </w:pPr>
      <w:r>
        <w:separator/>
      </w:r>
    </w:p>
  </w:endnote>
  <w:endnote w:type="continuationSeparator" w:id="0">
    <w:p w14:paraId="3F4237F0" w14:textId="77777777" w:rsidR="00574948" w:rsidRDefault="00574948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B2AD0" w14:textId="77777777" w:rsidR="00574948" w:rsidRDefault="00574948" w:rsidP="00524988">
      <w:pPr>
        <w:spacing w:after="0" w:line="240" w:lineRule="auto"/>
      </w:pPr>
      <w:r>
        <w:separator/>
      </w:r>
    </w:p>
  </w:footnote>
  <w:footnote w:type="continuationSeparator" w:id="0">
    <w:p w14:paraId="15BC0BED" w14:textId="77777777" w:rsidR="00574948" w:rsidRDefault="00574948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6312D7"/>
    <w:multiLevelType w:val="hybridMultilevel"/>
    <w:tmpl w:val="A224B4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410BA"/>
    <w:multiLevelType w:val="hybridMultilevel"/>
    <w:tmpl w:val="2B1E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336F5"/>
    <w:multiLevelType w:val="hybridMultilevel"/>
    <w:tmpl w:val="39C0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845C0"/>
    <w:multiLevelType w:val="hybridMultilevel"/>
    <w:tmpl w:val="EC54045C"/>
    <w:lvl w:ilvl="0" w:tplc="5F1E79B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4C45F6"/>
    <w:multiLevelType w:val="hybridMultilevel"/>
    <w:tmpl w:val="247ABA4E"/>
    <w:lvl w:ilvl="0" w:tplc="06309F2E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B1D32"/>
    <w:multiLevelType w:val="hybridMultilevel"/>
    <w:tmpl w:val="A224B4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60969"/>
    <w:multiLevelType w:val="hybridMultilevel"/>
    <w:tmpl w:val="34284006"/>
    <w:lvl w:ilvl="0" w:tplc="F9ACCC38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35F7B"/>
    <w:multiLevelType w:val="hybridMultilevel"/>
    <w:tmpl w:val="E9587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C248A"/>
    <w:multiLevelType w:val="hybridMultilevel"/>
    <w:tmpl w:val="E986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1479A2"/>
    <w:multiLevelType w:val="hybridMultilevel"/>
    <w:tmpl w:val="C3A8BE28"/>
    <w:lvl w:ilvl="0" w:tplc="02EA32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0C1426"/>
    <w:multiLevelType w:val="hybridMultilevel"/>
    <w:tmpl w:val="B90EDC1A"/>
    <w:lvl w:ilvl="0" w:tplc="9686412C">
      <w:start w:val="10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13"/>
  </w:num>
  <w:num w:numId="8">
    <w:abstractNumId w:val="8"/>
  </w:num>
  <w:num w:numId="9">
    <w:abstractNumId w:val="2"/>
  </w:num>
  <w:num w:numId="10">
    <w:abstractNumId w:val="9"/>
  </w:num>
  <w:num w:numId="11">
    <w:abstractNumId w:val="5"/>
  </w:num>
  <w:num w:numId="12">
    <w:abstractNumId w:val="12"/>
  </w:num>
  <w:num w:numId="13">
    <w:abstractNumId w:val="11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00A"/>
    <w:rsid w:val="000053B5"/>
    <w:rsid w:val="00005AB2"/>
    <w:rsid w:val="00044941"/>
    <w:rsid w:val="00072A3C"/>
    <w:rsid w:val="00076856"/>
    <w:rsid w:val="00097C80"/>
    <w:rsid w:val="000D1BA3"/>
    <w:rsid w:val="00151A42"/>
    <w:rsid w:val="001E294E"/>
    <w:rsid w:val="001E3ADA"/>
    <w:rsid w:val="002261A4"/>
    <w:rsid w:val="00241F99"/>
    <w:rsid w:val="002964F8"/>
    <w:rsid w:val="002F1EA7"/>
    <w:rsid w:val="003169C1"/>
    <w:rsid w:val="003C515B"/>
    <w:rsid w:val="00416E80"/>
    <w:rsid w:val="00416E81"/>
    <w:rsid w:val="00432A3E"/>
    <w:rsid w:val="00481FAD"/>
    <w:rsid w:val="00483FFD"/>
    <w:rsid w:val="005004D9"/>
    <w:rsid w:val="005244D5"/>
    <w:rsid w:val="00524988"/>
    <w:rsid w:val="00563FE4"/>
    <w:rsid w:val="005733DE"/>
    <w:rsid w:val="00574948"/>
    <w:rsid w:val="00575138"/>
    <w:rsid w:val="00575C9D"/>
    <w:rsid w:val="005854E9"/>
    <w:rsid w:val="005B4FAB"/>
    <w:rsid w:val="00635D86"/>
    <w:rsid w:val="00685776"/>
    <w:rsid w:val="00783197"/>
    <w:rsid w:val="007A400F"/>
    <w:rsid w:val="00810CD2"/>
    <w:rsid w:val="008412D5"/>
    <w:rsid w:val="008634FC"/>
    <w:rsid w:val="00874AA1"/>
    <w:rsid w:val="00907B87"/>
    <w:rsid w:val="0095300A"/>
    <w:rsid w:val="00981496"/>
    <w:rsid w:val="009C7E8E"/>
    <w:rsid w:val="00A34528"/>
    <w:rsid w:val="00A95530"/>
    <w:rsid w:val="00BF2777"/>
    <w:rsid w:val="00C12BDB"/>
    <w:rsid w:val="00DD2C3B"/>
    <w:rsid w:val="00E102A2"/>
    <w:rsid w:val="00F1628D"/>
    <w:rsid w:val="00F55AA9"/>
    <w:rsid w:val="00F84276"/>
    <w:rsid w:val="00FA6F20"/>
    <w:rsid w:val="00FC5635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37B6AB3"/>
  <w15:chartTrackingRefBased/>
  <w15:docId w15:val="{5A0B6FC6-0581-409D-A414-B5A03614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3B5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paragraph" w:styleId="ListParagraph">
    <w:name w:val="List Paragraph"/>
    <w:basedOn w:val="Normal"/>
    <w:uiPriority w:val="34"/>
    <w:unhideWhenUsed/>
    <w:qFormat/>
    <w:rsid w:val="0095300A"/>
    <w:pPr>
      <w:ind w:left="720"/>
      <w:contextualSpacing/>
    </w:pPr>
  </w:style>
  <w:style w:type="table" w:styleId="TableGrid">
    <w:name w:val="Table Grid"/>
    <w:basedOn w:val="TableNormal"/>
    <w:uiPriority w:val="39"/>
    <w:rsid w:val="00953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tsuruk\AppData\Roaming\Microsoft\Templates\Project%20based%20learn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E7FC2F84560447934A99A9868E80D3" ma:contentTypeVersion="8" ma:contentTypeDescription="Create a new document." ma:contentTypeScope="" ma:versionID="bd9cc85addb162baed447a8e0722aab6">
  <xsd:schema xmlns:xsd="http://www.w3.org/2001/XMLSchema" xmlns:xs="http://www.w3.org/2001/XMLSchema" xmlns:p="http://schemas.microsoft.com/office/2006/metadata/properties" xmlns:ns3="4fe72dac-d062-412f-8aef-7d914e67d375" targetNamespace="http://schemas.microsoft.com/office/2006/metadata/properties" ma:root="true" ma:fieldsID="2ace340c11a9116e85de3de9f975a913" ns3:_="">
    <xsd:import namespace="4fe72dac-d062-412f-8aef-7d914e67d3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e72dac-d062-412f-8aef-7d914e67d3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www.w3.org/XML/1998/namespace"/>
    <ds:schemaRef ds:uri="http://purl.org/dc/elements/1.1/"/>
    <ds:schemaRef ds:uri="4fe72dac-d062-412f-8aef-7d914e67d375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975CBDC-3FAE-433A-AF4D-41F2BDCB85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e72dac-d062-412f-8aef-7d914e67d3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learning.dotx</Template>
  <TotalTime>58</TotalTime>
  <Pages>3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Tsurukawa, Fernando</dc:creator>
  <cp:keywords/>
  <dc:description/>
  <cp:lastModifiedBy>Tsurukawa, Fernando</cp:lastModifiedBy>
  <cp:revision>6</cp:revision>
  <cp:lastPrinted>2022-09-20T18:49:00Z</cp:lastPrinted>
  <dcterms:created xsi:type="dcterms:W3CDTF">2022-09-08T20:13:00Z</dcterms:created>
  <dcterms:modified xsi:type="dcterms:W3CDTF">2022-09-20T18:53:00Z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0x01010034E7FC2F84560447934A99A9868E80D3</vt:lpwstr>
  </property>
</Properties>
</file>